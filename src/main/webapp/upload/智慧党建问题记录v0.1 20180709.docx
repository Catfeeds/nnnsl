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1A4" w:rsidRDefault="00C90B68">
      <w:pPr>
        <w:rPr>
          <w:sz w:val="28"/>
          <w:szCs w:val="36"/>
        </w:rPr>
      </w:pPr>
      <w:r>
        <w:rPr>
          <w:rFonts w:hint="eastAsia"/>
          <w:sz w:val="32"/>
          <w:szCs w:val="40"/>
        </w:rPr>
        <w:t>微信端</w:t>
      </w:r>
    </w:p>
    <w:p w:rsidR="00DF71A4" w:rsidRDefault="00C90B68">
      <w:pPr>
        <w:numPr>
          <w:ilvl w:val="0"/>
          <w:numId w:val="1"/>
        </w:numPr>
        <w:rPr>
          <w:szCs w:val="32"/>
        </w:rPr>
      </w:pPr>
      <w:r>
        <w:rPr>
          <w:rFonts w:hint="eastAsia"/>
          <w:szCs w:val="32"/>
        </w:rPr>
        <w:t>党建要闻，在子类下进行标题搜索，能查到不是该类别下的信息</w:t>
      </w:r>
    </w:p>
    <w:p w:rsidR="00DF71A4" w:rsidRDefault="00C90B68">
      <w:pPr>
        <w:rPr>
          <w:szCs w:val="32"/>
        </w:rPr>
      </w:pPr>
      <w:r>
        <w:rPr>
          <w:rFonts w:hint="eastAsia"/>
          <w:szCs w:val="32"/>
        </w:rPr>
        <w:t xml:space="preserve">  </w:t>
      </w:r>
      <w:r>
        <w:rPr>
          <w:rFonts w:hint="eastAsia"/>
          <w:szCs w:val="32"/>
        </w:rPr>
        <w:t>在子类下空查询，能查询到所有新闻信息</w:t>
      </w:r>
    </w:p>
    <w:p w:rsidR="00406021" w:rsidRDefault="00C90B68">
      <w:pPr>
        <w:rPr>
          <w:szCs w:val="32"/>
        </w:rPr>
      </w:pPr>
      <w:r>
        <w:rPr>
          <w:rFonts w:hint="eastAsia"/>
          <w:szCs w:val="32"/>
        </w:rPr>
        <w:t>（通知公告、反腐倡廉页面也存在该问题）</w:t>
      </w:r>
    </w:p>
    <w:p w:rsidR="00DF71A4" w:rsidRDefault="00C90B68">
      <w:pPr>
        <w:rPr>
          <w:szCs w:val="32"/>
        </w:rPr>
      </w:pPr>
      <w:r>
        <w:rPr>
          <w:rFonts w:hint="eastAsia"/>
          <w:noProof/>
          <w:szCs w:val="32"/>
        </w:rPr>
        <w:drawing>
          <wp:inline distT="0" distB="0" distL="114300" distR="114300">
            <wp:extent cx="2160270" cy="3834765"/>
            <wp:effectExtent l="0" t="0" r="11430" b="1333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32"/>
        </w:rPr>
        <w:drawing>
          <wp:inline distT="0" distB="0" distL="114300" distR="114300">
            <wp:extent cx="2160270" cy="2644140"/>
            <wp:effectExtent l="19050" t="0" r="0" b="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32"/>
        </w:rPr>
        <w:drawing>
          <wp:inline distT="0" distB="0" distL="114300" distR="114300">
            <wp:extent cx="2160270" cy="3834765"/>
            <wp:effectExtent l="0" t="0" r="11430" b="1333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>
      <w:pPr>
        <w:rPr>
          <w:szCs w:val="32"/>
        </w:rPr>
      </w:pPr>
    </w:p>
    <w:p w:rsidR="00DF71A4" w:rsidRPr="00C90B68" w:rsidRDefault="00C90B68">
      <w:pPr>
        <w:numPr>
          <w:ilvl w:val="0"/>
          <w:numId w:val="1"/>
        </w:numPr>
        <w:rPr>
          <w:highlight w:val="yellow"/>
        </w:rPr>
      </w:pPr>
      <w:r w:rsidRPr="00C90B68">
        <w:rPr>
          <w:rFonts w:hint="eastAsia"/>
          <w:highlight w:val="yellow"/>
        </w:rPr>
        <w:t>反腐倡廉，列表中显示的分类信息都为“反腐动态”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t>反腐倡廉，查看详情，点击收藏后返回再查看该信息，仍显示未收藏，“我的收藏”中也没有该条信息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lastRenderedPageBreak/>
        <w:t>点击党内活动查看活动详情，点击“我要报名”，提示获取位置，但不能报名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t>点击党内活动查看活动详情，点赞或收藏后，返回重新查看该活动，图标都变灰，但有点赞及收藏记录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lastRenderedPageBreak/>
        <w:t>点击党内活动，查看已截止的活动，点赞和收藏仍可点击，但不会有记录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t>点击查看活动详情，评论展开后图标不会变化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Pr="00FF7B73" w:rsidRDefault="00C90B68">
      <w:pPr>
        <w:numPr>
          <w:ilvl w:val="0"/>
          <w:numId w:val="1"/>
        </w:numPr>
        <w:rPr>
          <w:highlight w:val="yellow"/>
        </w:rPr>
      </w:pPr>
      <w:r w:rsidRPr="00FF7B73">
        <w:rPr>
          <w:rFonts w:hint="eastAsia"/>
          <w:highlight w:val="yellow"/>
        </w:rPr>
        <w:lastRenderedPageBreak/>
        <w:t>点击会议助手，点击会议记录，页面显示的仍是会议列表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>
        <w:rPr>
          <w:rFonts w:hint="eastAsia"/>
          <w:szCs w:val="32"/>
        </w:rPr>
        <w:t>查看会议详情，会议类型应为“支部委员大会”，微信端显示的是“党小组会或其他”</w:t>
      </w:r>
    </w:p>
    <w:p w:rsidR="00DF71A4" w:rsidRDefault="00C90B68">
      <w:r>
        <w:rPr>
          <w:noProof/>
        </w:rPr>
        <w:drawing>
          <wp:inline distT="0" distB="0" distL="114300" distR="114300">
            <wp:extent cx="5273040" cy="300355"/>
            <wp:effectExtent l="0" t="0" r="3810" b="444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C90B68">
      <w:pPr>
        <w:rPr>
          <w:szCs w:val="32"/>
        </w:rPr>
      </w:pPr>
      <w:r>
        <w:rPr>
          <w:rFonts w:hint="eastAsia"/>
          <w:noProof/>
          <w:szCs w:val="32"/>
        </w:rPr>
        <w:drawing>
          <wp:inline distT="0" distB="0" distL="114300" distR="114300">
            <wp:extent cx="1979930" cy="3514725"/>
            <wp:effectExtent l="0" t="0" r="1270" b="952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C90B68">
      <w:pPr>
        <w:numPr>
          <w:ilvl w:val="0"/>
          <w:numId w:val="1"/>
        </w:numPr>
      </w:pPr>
      <w:r>
        <w:rPr>
          <w:rFonts w:hint="eastAsia"/>
          <w:szCs w:val="32"/>
        </w:rPr>
        <w:lastRenderedPageBreak/>
        <w:t>查看会议详情，已经过了时间的会议，仍然可以签到和请假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  <w:rPr>
          <w:szCs w:val="32"/>
        </w:rPr>
      </w:pPr>
      <w:commentRangeStart w:id="0"/>
      <w:r w:rsidRPr="00FF7B73">
        <w:rPr>
          <w:rFonts w:hint="eastAsia"/>
          <w:szCs w:val="32"/>
          <w:highlight w:val="yellow"/>
        </w:rPr>
        <w:t>会议提醒显示的是</w:t>
      </w:r>
      <w:commentRangeEnd w:id="0"/>
      <w:r w:rsidR="00FF7B73">
        <w:rPr>
          <w:rStyle w:val="a4"/>
        </w:rPr>
        <w:commentReference w:id="0"/>
      </w:r>
      <w:r w:rsidRPr="00FF7B73">
        <w:rPr>
          <w:rFonts w:hint="eastAsia"/>
          <w:szCs w:val="32"/>
          <w:highlight w:val="yellow"/>
        </w:rPr>
        <w:t>“会议议题”不是“会议主题”，和会议列表不一致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lastRenderedPageBreak/>
        <w:t>在线课程的标题字样与其他模块保持一致，标题下方时间显示不全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t>查看课程详情，点赞后取消，仍有记录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 w:rsidRPr="00B8646B">
        <w:rPr>
          <w:rFonts w:hint="eastAsia"/>
          <w:highlight w:val="yellow"/>
        </w:rPr>
        <w:lastRenderedPageBreak/>
        <w:t>点击任务管理，字段改为“开始时间”“截止时间”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t>点击任务管理，查看新增任务，详情信息显示错误</w:t>
      </w:r>
    </w:p>
    <w:p w:rsidR="00DF71A4" w:rsidRDefault="00C90B68">
      <w:pPr>
        <w:ind w:firstLineChars="200" w:firstLine="480"/>
      </w:pPr>
      <w:r>
        <w:rPr>
          <w:rFonts w:hint="eastAsia"/>
        </w:rPr>
        <w:t>按钮名称建议改为“完成”，没有提交任何资料定义为“提交”不太准确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lastRenderedPageBreak/>
        <w:t>查看任务详情，逾期的任务仍可以点击“提交”，并提示已完成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t>点击查看党建资料，附件点击无作用且逗号多余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lastRenderedPageBreak/>
        <w:t>点击三会一课，添加会议后返回列表页面不会自动刷新，需手动刷新才能看到新增信息（“主题党日”也有该问题）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commentRangeStart w:id="1"/>
      <w:r>
        <w:rPr>
          <w:rFonts w:hint="eastAsia"/>
        </w:rPr>
        <w:t>查看三会一课会议详情，时间和内容显示在最下方，界面不是很美观</w:t>
      </w:r>
    </w:p>
    <w:p w:rsidR="00DF71A4" w:rsidRDefault="00C90B68">
      <w:r>
        <w:rPr>
          <w:rFonts w:hint="eastAsia"/>
        </w:rPr>
        <w:t xml:space="preserve">  </w:t>
      </w:r>
      <w:r>
        <w:rPr>
          <w:rFonts w:hint="eastAsia"/>
        </w:rPr>
        <w:t>（“主题党日”也有该问题，且日期显示为红色）</w:t>
      </w:r>
    </w:p>
    <w:commentRangeEnd w:id="1"/>
    <w:p w:rsidR="00DF71A4" w:rsidRDefault="00B8646B">
      <w:r>
        <w:rPr>
          <w:rStyle w:val="a4"/>
        </w:rPr>
        <w:commentReference w:id="1"/>
      </w:r>
      <w:r w:rsidR="00C90B68"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Pr="00B8646B" w:rsidRDefault="00C90B68">
      <w:pPr>
        <w:numPr>
          <w:ilvl w:val="0"/>
          <w:numId w:val="1"/>
        </w:numPr>
        <w:rPr>
          <w:highlight w:val="yellow"/>
        </w:rPr>
      </w:pPr>
      <w:r w:rsidRPr="00B8646B">
        <w:rPr>
          <w:rFonts w:hint="eastAsia"/>
          <w:highlight w:val="yellow"/>
        </w:rPr>
        <w:lastRenderedPageBreak/>
        <w:t>首页点击查看党建要闻、反腐倡廉等信息，跳转页面都显示“要闻详情”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Pr="00B8646B" w:rsidRDefault="00C90B68">
      <w:pPr>
        <w:numPr>
          <w:ilvl w:val="0"/>
          <w:numId w:val="1"/>
        </w:numPr>
        <w:rPr>
          <w:highlight w:val="yellow"/>
        </w:rPr>
      </w:pPr>
      <w:commentRangeStart w:id="2"/>
      <w:r w:rsidRPr="00B8646B">
        <w:rPr>
          <w:rFonts w:hint="eastAsia"/>
          <w:highlight w:val="yellow"/>
        </w:rPr>
        <w:t>点击专题论坛，查看详情，跳转页面显示“反腐倡廉”</w:t>
      </w:r>
      <w:commentRangeEnd w:id="2"/>
      <w:r w:rsidR="00B8646B">
        <w:rPr>
          <w:rStyle w:val="a4"/>
        </w:rPr>
        <w:commentReference w:id="2"/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1"/>
        </w:numPr>
      </w:pPr>
      <w:r>
        <w:rPr>
          <w:rFonts w:hint="eastAsia"/>
        </w:rPr>
        <w:lastRenderedPageBreak/>
        <w:t>点击查看新闻提示积分</w:t>
      </w:r>
      <w:r>
        <w:rPr>
          <w:rFonts w:hint="eastAsia"/>
        </w:rPr>
        <w:t>+1</w:t>
      </w:r>
      <w:r>
        <w:rPr>
          <w:rFonts w:hint="eastAsia"/>
        </w:rPr>
        <w:t>，但当前积分无变化</w:t>
      </w:r>
    </w:p>
    <w:p w:rsidR="00DF71A4" w:rsidRDefault="00C90B68">
      <w:pPr>
        <w:ind w:firstLineChars="200" w:firstLine="480"/>
      </w:pPr>
      <w:r>
        <w:rPr>
          <w:rFonts w:hint="eastAsia"/>
        </w:rPr>
        <w:t>多次点击同一个课程，积分也同步增加</w:t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DF71A4"/>
    <w:p w:rsidR="00DF71A4" w:rsidRPr="00B8646B" w:rsidRDefault="00C90B68">
      <w:pPr>
        <w:numPr>
          <w:ilvl w:val="0"/>
          <w:numId w:val="1"/>
        </w:numPr>
        <w:rPr>
          <w:highlight w:val="yellow"/>
        </w:rPr>
      </w:pPr>
      <w:commentRangeStart w:id="3"/>
      <w:r w:rsidRPr="00B8646B">
        <w:rPr>
          <w:rFonts w:hint="eastAsia"/>
          <w:highlight w:val="yellow"/>
        </w:rPr>
        <w:t>修改头像后不能正确显示</w:t>
      </w:r>
      <w:commentRangeEnd w:id="3"/>
      <w:r w:rsidR="00B8646B">
        <w:rPr>
          <w:rStyle w:val="a4"/>
        </w:rPr>
        <w:commentReference w:id="3"/>
      </w:r>
    </w:p>
    <w:p w:rsidR="00DF71A4" w:rsidRDefault="00C90B68">
      <w:r>
        <w:rPr>
          <w:rFonts w:hint="eastAsia"/>
          <w:noProof/>
        </w:rPr>
        <w:drawing>
          <wp:inline distT="0" distB="0" distL="114300" distR="114300">
            <wp:extent cx="2160270" cy="3834765"/>
            <wp:effectExtent l="0" t="0" r="11430" b="13335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4" w:rsidRDefault="00C90B68">
      <w:pPr>
        <w:rPr>
          <w:sz w:val="28"/>
          <w:szCs w:val="36"/>
        </w:rPr>
      </w:pPr>
      <w:r>
        <w:rPr>
          <w:rFonts w:hint="eastAsia"/>
          <w:sz w:val="32"/>
          <w:szCs w:val="40"/>
        </w:rPr>
        <w:lastRenderedPageBreak/>
        <w:t>后台管理</w:t>
      </w:r>
    </w:p>
    <w:p w:rsidR="00DF71A4" w:rsidRPr="004B239E" w:rsidRDefault="00C90B68">
      <w:pPr>
        <w:numPr>
          <w:ilvl w:val="0"/>
          <w:numId w:val="2"/>
        </w:numPr>
        <w:rPr>
          <w:szCs w:val="32"/>
          <w:highlight w:val="yellow"/>
        </w:rPr>
      </w:pPr>
      <w:r w:rsidRPr="004B239E">
        <w:rPr>
          <w:rFonts w:hint="eastAsia"/>
          <w:szCs w:val="32"/>
          <w:highlight w:val="yellow"/>
        </w:rPr>
        <w:t>部门管理，部门不按排序顺序显示</w:t>
      </w:r>
    </w:p>
    <w:p w:rsidR="00DF71A4" w:rsidRDefault="00DF71A4">
      <w:pPr>
        <w:rPr>
          <w:szCs w:val="32"/>
        </w:rPr>
      </w:pPr>
    </w:p>
    <w:p w:rsidR="00DF71A4" w:rsidRDefault="00DF71A4">
      <w:pPr>
        <w:rPr>
          <w:szCs w:val="32"/>
        </w:rPr>
      </w:pPr>
    </w:p>
    <w:p w:rsidR="00DF71A4" w:rsidRPr="004B239E" w:rsidRDefault="00C90B68">
      <w:pPr>
        <w:numPr>
          <w:ilvl w:val="0"/>
          <w:numId w:val="2"/>
        </w:numPr>
        <w:rPr>
          <w:szCs w:val="32"/>
          <w:highlight w:val="yellow"/>
        </w:rPr>
      </w:pPr>
      <w:r w:rsidRPr="004B239E">
        <w:rPr>
          <w:rFonts w:hint="eastAsia"/>
          <w:szCs w:val="32"/>
          <w:highlight w:val="yellow"/>
        </w:rPr>
        <w:t>部门管理，点击部门新增，页面所有必填项添加必填标识</w:t>
      </w:r>
    </w:p>
    <w:p w:rsidR="00DF71A4" w:rsidRDefault="00DF71A4"/>
    <w:p w:rsidR="00DF71A4" w:rsidRDefault="00DF71A4"/>
    <w:p w:rsidR="00DF71A4" w:rsidRDefault="00C90B68">
      <w:pPr>
        <w:numPr>
          <w:ilvl w:val="0"/>
          <w:numId w:val="2"/>
        </w:numPr>
        <w:rPr>
          <w:szCs w:val="32"/>
        </w:rPr>
      </w:pPr>
      <w:r w:rsidRPr="00712327">
        <w:rPr>
          <w:rFonts w:hint="eastAsia"/>
          <w:szCs w:val="32"/>
          <w:highlight w:val="yellow"/>
        </w:rPr>
        <w:t>部门管理，点击左侧节点后再进行查询</w:t>
      </w:r>
      <w:r>
        <w:rPr>
          <w:rFonts w:hint="eastAsia"/>
          <w:szCs w:val="32"/>
        </w:rPr>
        <w:t>，</w:t>
      </w:r>
      <w:commentRangeStart w:id="4"/>
      <w:r>
        <w:rPr>
          <w:rFonts w:hint="eastAsia"/>
          <w:szCs w:val="32"/>
        </w:rPr>
        <w:t>数据过滤不准确</w:t>
      </w:r>
      <w:commentRangeEnd w:id="4"/>
      <w:r w:rsidR="00712327">
        <w:rPr>
          <w:rStyle w:val="a4"/>
        </w:rPr>
        <w:commentReference w:id="4"/>
      </w:r>
    </w:p>
    <w:p w:rsidR="00DF71A4" w:rsidRDefault="00C90B68">
      <w:r>
        <w:rPr>
          <w:noProof/>
        </w:rPr>
        <w:drawing>
          <wp:inline distT="0" distB="0" distL="114300" distR="114300">
            <wp:extent cx="5267960" cy="2329180"/>
            <wp:effectExtent l="0" t="0" r="8890" b="1397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DF71A4">
      <w:pPr>
        <w:rPr>
          <w:szCs w:val="32"/>
        </w:rPr>
      </w:pPr>
    </w:p>
    <w:p w:rsidR="00DF71A4" w:rsidRPr="00C73C43" w:rsidRDefault="00C90B68">
      <w:pPr>
        <w:numPr>
          <w:ilvl w:val="0"/>
          <w:numId w:val="2"/>
        </w:numPr>
        <w:rPr>
          <w:szCs w:val="32"/>
          <w:highlight w:val="yellow"/>
        </w:rPr>
      </w:pPr>
      <w:r w:rsidRPr="00C73C43">
        <w:rPr>
          <w:rFonts w:hint="eastAsia"/>
          <w:szCs w:val="32"/>
          <w:highlight w:val="yellow"/>
        </w:rPr>
        <w:t>角色管理，点击角色新增，按钮位置错误，页面所有必填项添加必填标识</w:t>
      </w:r>
    </w:p>
    <w:p w:rsidR="00DF71A4" w:rsidRDefault="00DF71A4"/>
    <w:p w:rsidR="00DF71A4" w:rsidRDefault="00DF71A4">
      <w:pPr>
        <w:rPr>
          <w:szCs w:val="32"/>
        </w:rPr>
      </w:pPr>
    </w:p>
    <w:p w:rsidR="00DF71A4" w:rsidRDefault="00C90B68">
      <w:pPr>
        <w:numPr>
          <w:ilvl w:val="0"/>
          <w:numId w:val="2"/>
        </w:numPr>
        <w:rPr>
          <w:szCs w:val="32"/>
        </w:rPr>
      </w:pPr>
      <w:r w:rsidRPr="00ED2CBE">
        <w:rPr>
          <w:rFonts w:hint="eastAsia"/>
          <w:szCs w:val="32"/>
          <w:highlight w:val="yellow"/>
        </w:rPr>
        <w:t>角色管理，点击角色新增，填写信息后点击新增，提示选择角色部门</w:t>
      </w:r>
    </w:p>
    <w:p w:rsidR="00DF71A4" w:rsidRDefault="00DF71A4"/>
    <w:p w:rsidR="00DF71A4" w:rsidRDefault="00DF71A4"/>
    <w:p w:rsidR="00DF71A4" w:rsidRDefault="00C90B68">
      <w:pPr>
        <w:numPr>
          <w:ilvl w:val="0"/>
          <w:numId w:val="2"/>
        </w:numPr>
        <w:rPr>
          <w:szCs w:val="32"/>
        </w:rPr>
      </w:pPr>
      <w:commentRangeStart w:id="5"/>
      <w:r>
        <w:rPr>
          <w:rFonts w:hint="eastAsia"/>
          <w:szCs w:val="32"/>
        </w:rPr>
        <w:t>用户管理，左侧显示“部门组织架构”，点击部门节点，右侧列表不能展示当前部门的用户列表，</w:t>
      </w:r>
      <w:commentRangeEnd w:id="5"/>
      <w:r w:rsidR="00ED2CBE">
        <w:rPr>
          <w:rStyle w:val="a4"/>
        </w:rPr>
        <w:commentReference w:id="5"/>
      </w:r>
      <w:commentRangeStart w:id="6"/>
      <w:r>
        <w:rPr>
          <w:rFonts w:hint="eastAsia"/>
          <w:szCs w:val="32"/>
        </w:rPr>
        <w:t>列表上方查询不可用</w:t>
      </w:r>
      <w:commentRangeEnd w:id="6"/>
      <w:r w:rsidR="00ED2CBE">
        <w:rPr>
          <w:rStyle w:val="a4"/>
        </w:rPr>
        <w:commentReference w:id="6"/>
      </w:r>
    </w:p>
    <w:p w:rsidR="00DF71A4" w:rsidRDefault="00DF71A4"/>
    <w:p w:rsidR="00DF71A4" w:rsidRDefault="00DF71A4"/>
    <w:p w:rsidR="00DF71A4" w:rsidRDefault="00C90B68">
      <w:pPr>
        <w:numPr>
          <w:ilvl w:val="0"/>
          <w:numId w:val="2"/>
        </w:numPr>
        <w:rPr>
          <w:szCs w:val="32"/>
        </w:rPr>
      </w:pPr>
      <w:r w:rsidRPr="00ED2CBE">
        <w:rPr>
          <w:rFonts w:hint="eastAsia"/>
          <w:szCs w:val="32"/>
          <w:highlight w:val="yellow"/>
        </w:rPr>
        <w:t>用户管理，点击新增，页面所有必填项添加必填标识，校验提示和页面字段</w:t>
      </w:r>
      <w:r w:rsidRPr="004B239E">
        <w:rPr>
          <w:rFonts w:hint="eastAsia"/>
          <w:szCs w:val="32"/>
          <w:highlight w:val="yellow"/>
        </w:rPr>
        <w:t>保持一致</w:t>
      </w:r>
    </w:p>
    <w:p w:rsidR="00DF71A4" w:rsidRDefault="00DF71A4"/>
    <w:p w:rsidR="00DF71A4" w:rsidRDefault="00DF71A4"/>
    <w:p w:rsidR="00DF71A4" w:rsidRDefault="00C90B68">
      <w:pPr>
        <w:numPr>
          <w:ilvl w:val="0"/>
          <w:numId w:val="2"/>
        </w:numPr>
        <w:rPr>
          <w:szCs w:val="32"/>
        </w:rPr>
      </w:pPr>
      <w:r w:rsidRPr="00C73C43">
        <w:rPr>
          <w:rFonts w:hint="eastAsia"/>
          <w:szCs w:val="32"/>
          <w:highlight w:val="yellow"/>
        </w:rPr>
        <w:t>用户管理，勾选数据修改，出生日期不需要显示时分秒，</w:t>
      </w:r>
      <w:commentRangeStart w:id="7"/>
      <w:r>
        <w:rPr>
          <w:rFonts w:hint="eastAsia"/>
          <w:szCs w:val="32"/>
        </w:rPr>
        <w:t>修改页面字段比新增页面少，与查看页面的也不同</w:t>
      </w:r>
      <w:commentRangeEnd w:id="7"/>
      <w:r w:rsidR="00C73C43">
        <w:rPr>
          <w:rStyle w:val="a4"/>
        </w:rPr>
        <w:commentReference w:id="7"/>
      </w:r>
    </w:p>
    <w:p w:rsidR="00DF71A4" w:rsidRDefault="00DF71A4"/>
    <w:p w:rsidR="00DF71A4" w:rsidRDefault="00DF71A4"/>
    <w:p w:rsidR="00DF71A4" w:rsidRDefault="00DF71A4"/>
    <w:p w:rsidR="00DF71A4" w:rsidRPr="00C73C43" w:rsidRDefault="00C90B68">
      <w:pPr>
        <w:numPr>
          <w:ilvl w:val="0"/>
          <w:numId w:val="2"/>
        </w:numPr>
        <w:rPr>
          <w:szCs w:val="32"/>
          <w:highlight w:val="yellow"/>
        </w:rPr>
      </w:pPr>
      <w:r w:rsidRPr="00C73C43">
        <w:rPr>
          <w:rFonts w:hint="eastAsia"/>
          <w:szCs w:val="32"/>
          <w:highlight w:val="yellow"/>
        </w:rPr>
        <w:t>用户管理，删除用户后点击回收站不能实时刷新，要关闭网页后重新打开才能显示已删除列表</w:t>
      </w:r>
    </w:p>
    <w:p w:rsidR="00DF71A4" w:rsidRDefault="00DF71A4"/>
    <w:p w:rsidR="00DF71A4" w:rsidRDefault="00DF71A4"/>
    <w:p w:rsidR="00DF71A4" w:rsidRPr="00B8646B" w:rsidRDefault="00C90B68">
      <w:pPr>
        <w:numPr>
          <w:ilvl w:val="0"/>
          <w:numId w:val="2"/>
        </w:numPr>
        <w:rPr>
          <w:highlight w:val="yellow"/>
        </w:rPr>
      </w:pPr>
      <w:r w:rsidRPr="00B8646B">
        <w:rPr>
          <w:rFonts w:hint="eastAsia"/>
          <w:szCs w:val="32"/>
          <w:highlight w:val="yellow"/>
        </w:rPr>
        <w:t>用户管理，勾选用户点击权限代理，角色权限中可以选择新增删除等权限，“新增权限”和“剔除权限”</w:t>
      </w:r>
      <w:commentRangeStart w:id="8"/>
      <w:r w:rsidRPr="00B8646B">
        <w:rPr>
          <w:rFonts w:hint="eastAsia"/>
          <w:szCs w:val="32"/>
          <w:highlight w:val="yellow"/>
        </w:rPr>
        <w:t>定义不明确</w:t>
      </w:r>
      <w:commentRangeEnd w:id="8"/>
      <w:r w:rsidR="00ED2CBE" w:rsidRPr="00B8646B">
        <w:rPr>
          <w:rStyle w:val="a4"/>
          <w:highlight w:val="yellow"/>
        </w:rPr>
        <w:commentReference w:id="8"/>
      </w:r>
    </w:p>
    <w:p w:rsidR="00DF71A4" w:rsidRDefault="00DF71A4"/>
    <w:p w:rsidR="00DF71A4" w:rsidRDefault="00DF71A4"/>
    <w:p w:rsidR="00DF71A4" w:rsidRDefault="00C90B68">
      <w:pPr>
        <w:numPr>
          <w:ilvl w:val="0"/>
          <w:numId w:val="2"/>
        </w:numPr>
        <w:rPr>
          <w:szCs w:val="32"/>
        </w:rPr>
      </w:pPr>
      <w:r>
        <w:rPr>
          <w:rFonts w:hint="eastAsia"/>
          <w:szCs w:val="32"/>
        </w:rPr>
        <w:t>党建工作台</w:t>
      </w:r>
      <w:r>
        <w:rPr>
          <w:rFonts w:hint="eastAsia"/>
          <w:szCs w:val="32"/>
        </w:rPr>
        <w:t>-&gt;</w:t>
      </w:r>
      <w:r>
        <w:rPr>
          <w:rFonts w:hint="eastAsia"/>
          <w:szCs w:val="32"/>
        </w:rPr>
        <w:t>党建要闻，</w:t>
      </w:r>
      <w:commentRangeStart w:id="9"/>
      <w:r>
        <w:rPr>
          <w:rFonts w:hint="eastAsia"/>
          <w:szCs w:val="32"/>
        </w:rPr>
        <w:t>字段名称的字体保持一致</w:t>
      </w:r>
      <w:commentRangeEnd w:id="9"/>
      <w:r w:rsidR="00ED2CBE">
        <w:rPr>
          <w:rStyle w:val="a4"/>
        </w:rPr>
        <w:commentReference w:id="9"/>
      </w:r>
      <w:r>
        <w:rPr>
          <w:rFonts w:hint="eastAsia"/>
          <w:szCs w:val="32"/>
        </w:rPr>
        <w:t>，</w:t>
      </w:r>
      <w:commentRangeStart w:id="10"/>
      <w:r>
        <w:rPr>
          <w:rFonts w:hint="eastAsia"/>
          <w:szCs w:val="32"/>
        </w:rPr>
        <w:t>微信端并没有“分享”功能，</w:t>
      </w:r>
      <w:commentRangeEnd w:id="10"/>
      <w:r w:rsidR="00ED2CBE">
        <w:rPr>
          <w:rStyle w:val="a4"/>
        </w:rPr>
        <w:commentReference w:id="10"/>
      </w:r>
      <w:r w:rsidRPr="00ED2CBE">
        <w:rPr>
          <w:rFonts w:hint="eastAsia"/>
          <w:szCs w:val="32"/>
          <w:highlight w:val="yellow"/>
        </w:rPr>
        <w:t>可见范围选择后有多余逗号</w:t>
      </w:r>
      <w:r>
        <w:rPr>
          <w:rFonts w:hint="eastAsia"/>
          <w:color w:val="FF0000"/>
          <w:szCs w:val="32"/>
        </w:rPr>
        <w:t>（其他页面同类问题同步修改）</w:t>
      </w:r>
    </w:p>
    <w:p w:rsidR="00DF71A4" w:rsidRDefault="00C90B68">
      <w:r>
        <w:rPr>
          <w:noProof/>
        </w:rPr>
        <w:drawing>
          <wp:inline distT="0" distB="0" distL="114300" distR="114300">
            <wp:extent cx="5266055" cy="2359025"/>
            <wp:effectExtent l="19050" t="0" r="0" b="0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DF71A4"/>
    <w:p w:rsidR="00DF71A4" w:rsidRPr="00ED2CBE" w:rsidRDefault="00C90B68">
      <w:pPr>
        <w:numPr>
          <w:ilvl w:val="0"/>
          <w:numId w:val="2"/>
        </w:numPr>
        <w:rPr>
          <w:szCs w:val="32"/>
          <w:highlight w:val="yellow"/>
        </w:rPr>
      </w:pPr>
      <w:r w:rsidRPr="00ED2CBE">
        <w:rPr>
          <w:rFonts w:hint="eastAsia"/>
          <w:szCs w:val="32"/>
          <w:highlight w:val="yellow"/>
        </w:rPr>
        <w:t>党建工作台</w:t>
      </w:r>
      <w:r w:rsidRPr="00ED2CBE">
        <w:rPr>
          <w:rFonts w:hint="eastAsia"/>
          <w:szCs w:val="32"/>
          <w:highlight w:val="yellow"/>
        </w:rPr>
        <w:t>-&gt;</w:t>
      </w:r>
      <w:r w:rsidRPr="00ED2CBE">
        <w:rPr>
          <w:rFonts w:hint="eastAsia"/>
          <w:szCs w:val="32"/>
          <w:highlight w:val="yellow"/>
        </w:rPr>
        <w:t>党建要闻，修改未发布的信息，时间格式显示错误</w:t>
      </w:r>
      <w:r w:rsidRPr="00ED2CBE">
        <w:rPr>
          <w:rFonts w:hint="eastAsia"/>
          <w:color w:val="FF0000"/>
          <w:szCs w:val="32"/>
          <w:highlight w:val="yellow"/>
        </w:rPr>
        <w:t>（其他页面同类问题同步修改）</w:t>
      </w:r>
    </w:p>
    <w:p w:rsidR="00DF71A4" w:rsidRDefault="00DF71A4"/>
    <w:p w:rsidR="00DF71A4" w:rsidRDefault="00DF71A4"/>
    <w:p w:rsidR="00DF71A4" w:rsidRPr="0011616A" w:rsidRDefault="00C90B68">
      <w:pPr>
        <w:numPr>
          <w:ilvl w:val="0"/>
          <w:numId w:val="2"/>
        </w:numPr>
        <w:rPr>
          <w:highlight w:val="green"/>
        </w:rPr>
      </w:pPr>
      <w:r w:rsidRPr="0011616A">
        <w:rPr>
          <w:rFonts w:hint="eastAsia"/>
          <w:szCs w:val="32"/>
          <w:highlight w:val="yellow"/>
        </w:rPr>
        <w:t>党建工作台</w:t>
      </w:r>
      <w:r w:rsidRPr="0011616A">
        <w:rPr>
          <w:rFonts w:hint="eastAsia"/>
          <w:szCs w:val="32"/>
          <w:highlight w:val="yellow"/>
        </w:rPr>
        <w:t>-&gt;</w:t>
      </w:r>
      <w:r w:rsidRPr="0011616A">
        <w:rPr>
          <w:rFonts w:hint="eastAsia"/>
          <w:szCs w:val="32"/>
          <w:highlight w:val="yellow"/>
        </w:rPr>
        <w:t>党建要闻，选择定时发布后提交，直接显示已发布</w:t>
      </w:r>
      <w:r w:rsidRPr="0011616A">
        <w:rPr>
          <w:rFonts w:hint="eastAsia"/>
          <w:color w:val="FF0000"/>
          <w:szCs w:val="32"/>
          <w:highlight w:val="yellow"/>
        </w:rPr>
        <w:t>（其他页面同类问题同步修改）</w:t>
      </w:r>
      <w:r w:rsidR="0011616A" w:rsidRPr="0011616A">
        <w:rPr>
          <w:rFonts w:hint="eastAsia"/>
          <w:color w:val="FF0000"/>
          <w:szCs w:val="32"/>
          <w:highlight w:val="green"/>
        </w:rPr>
        <w:t>(</w:t>
      </w:r>
      <w:r w:rsidR="0011616A" w:rsidRPr="0011616A">
        <w:rPr>
          <w:rFonts w:hint="eastAsia"/>
          <w:color w:val="FF0000"/>
          <w:szCs w:val="32"/>
          <w:highlight w:val="green"/>
        </w:rPr>
        <w:t>已改党建要闻、反腐、通知、经验交流、专题论坛</w:t>
      </w:r>
      <w:r w:rsidR="0011616A" w:rsidRPr="0011616A">
        <w:rPr>
          <w:rFonts w:hint="eastAsia"/>
          <w:color w:val="FF0000"/>
          <w:szCs w:val="32"/>
          <w:highlight w:val="green"/>
        </w:rPr>
        <w:t>)</w:t>
      </w:r>
    </w:p>
    <w:p w:rsidR="00DF71A4" w:rsidRDefault="00C90B68">
      <w:r>
        <w:rPr>
          <w:noProof/>
        </w:rPr>
        <w:drawing>
          <wp:inline distT="0" distB="0" distL="114300" distR="114300">
            <wp:extent cx="5268595" cy="2166620"/>
            <wp:effectExtent l="0" t="0" r="8255" b="5080"/>
            <wp:docPr id="7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7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2"/>
        </w:numPr>
      </w:pPr>
      <w:r>
        <w:rPr>
          <w:rFonts w:hint="eastAsia"/>
          <w:szCs w:val="32"/>
        </w:rPr>
        <w:t>党建工作台</w:t>
      </w:r>
      <w:r>
        <w:rPr>
          <w:rFonts w:hint="eastAsia"/>
          <w:szCs w:val="32"/>
        </w:rPr>
        <w:t>-&gt;</w:t>
      </w:r>
      <w:r>
        <w:rPr>
          <w:rFonts w:hint="eastAsia"/>
          <w:szCs w:val="32"/>
        </w:rPr>
        <w:t>通知公告，选择允许评论后，微信端也无评论功能</w:t>
      </w:r>
    </w:p>
    <w:p w:rsidR="00DF71A4" w:rsidRDefault="00C90B68">
      <w:r>
        <w:rPr>
          <w:noProof/>
        </w:rPr>
        <w:lastRenderedPageBreak/>
        <w:drawing>
          <wp:inline distT="0" distB="0" distL="114300" distR="114300">
            <wp:extent cx="5273040" cy="2332990"/>
            <wp:effectExtent l="0" t="0" r="3810" b="10160"/>
            <wp:docPr id="7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DF71A4"/>
    <w:p w:rsidR="00DF71A4" w:rsidRDefault="00C90B68">
      <w:pPr>
        <w:numPr>
          <w:ilvl w:val="0"/>
          <w:numId w:val="2"/>
        </w:numPr>
        <w:rPr>
          <w:szCs w:val="32"/>
        </w:rPr>
      </w:pPr>
      <w:r>
        <w:rPr>
          <w:rFonts w:hint="eastAsia"/>
          <w:szCs w:val="32"/>
        </w:rPr>
        <w:t>党建工作台</w:t>
      </w:r>
      <w:r>
        <w:rPr>
          <w:rFonts w:hint="eastAsia"/>
          <w:szCs w:val="32"/>
        </w:rPr>
        <w:t>-&gt;</w:t>
      </w:r>
      <w:r>
        <w:rPr>
          <w:rFonts w:hint="eastAsia"/>
          <w:szCs w:val="32"/>
        </w:rPr>
        <w:t>活动管理，点击新增，没有“暂存”“发布”功能</w:t>
      </w:r>
      <w:r>
        <w:rPr>
          <w:rFonts w:hint="eastAsia"/>
          <w:color w:val="FF0000"/>
          <w:szCs w:val="32"/>
        </w:rPr>
        <w:t>（会议管理、投票管理也增加该功能）</w:t>
      </w:r>
    </w:p>
    <w:p w:rsidR="00DF71A4" w:rsidRDefault="00C90B68">
      <w:r>
        <w:rPr>
          <w:noProof/>
        </w:rPr>
        <w:drawing>
          <wp:inline distT="0" distB="0" distL="114300" distR="114300">
            <wp:extent cx="5264150" cy="2337435"/>
            <wp:effectExtent l="0" t="0" r="12700" b="5715"/>
            <wp:docPr id="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0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DF71A4"/>
    <w:p w:rsidR="00DF71A4" w:rsidRPr="0011616A" w:rsidRDefault="00C90B68">
      <w:pPr>
        <w:numPr>
          <w:ilvl w:val="0"/>
          <w:numId w:val="2"/>
        </w:numPr>
        <w:rPr>
          <w:szCs w:val="32"/>
          <w:highlight w:val="yellow"/>
        </w:rPr>
      </w:pPr>
      <w:r w:rsidRPr="0011616A">
        <w:rPr>
          <w:rFonts w:hint="eastAsia"/>
          <w:szCs w:val="32"/>
          <w:highlight w:val="yellow"/>
        </w:rPr>
        <w:t>党建工作台</w:t>
      </w:r>
      <w:r w:rsidRPr="0011616A">
        <w:rPr>
          <w:rFonts w:hint="eastAsia"/>
          <w:szCs w:val="32"/>
          <w:highlight w:val="yellow"/>
        </w:rPr>
        <w:t>-&gt;</w:t>
      </w:r>
      <w:r w:rsidRPr="0011616A">
        <w:rPr>
          <w:rFonts w:hint="eastAsia"/>
          <w:szCs w:val="32"/>
          <w:highlight w:val="yellow"/>
        </w:rPr>
        <w:t>会议管理，点击新增，并且选择比系统日期早的日期没有任何提示</w:t>
      </w:r>
    </w:p>
    <w:p w:rsidR="00DF71A4" w:rsidRDefault="00C90B68">
      <w:r>
        <w:rPr>
          <w:noProof/>
        </w:rPr>
        <w:drawing>
          <wp:inline distT="0" distB="0" distL="114300" distR="114300">
            <wp:extent cx="5270500" cy="2319655"/>
            <wp:effectExtent l="0" t="0" r="6350" b="4445"/>
            <wp:docPr id="8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2"/>
        </w:numPr>
        <w:rPr>
          <w:szCs w:val="32"/>
        </w:rPr>
      </w:pPr>
      <w:r>
        <w:rPr>
          <w:rFonts w:hint="eastAsia"/>
          <w:szCs w:val="32"/>
        </w:rPr>
        <w:lastRenderedPageBreak/>
        <w:t>党建工作台</w:t>
      </w:r>
      <w:r>
        <w:rPr>
          <w:rFonts w:hint="eastAsia"/>
          <w:szCs w:val="32"/>
        </w:rPr>
        <w:t>-&gt;</w:t>
      </w:r>
      <w:r>
        <w:rPr>
          <w:rFonts w:hint="eastAsia"/>
          <w:szCs w:val="32"/>
        </w:rPr>
        <w:t>投票管理，点击新增，页面必填标识、必填校验风格与其他页面保持一致</w:t>
      </w:r>
    </w:p>
    <w:p w:rsidR="00DF71A4" w:rsidRDefault="00C90B68">
      <w:r>
        <w:rPr>
          <w:noProof/>
        </w:rPr>
        <w:drawing>
          <wp:inline distT="0" distB="0" distL="114300" distR="114300">
            <wp:extent cx="5266055" cy="2377440"/>
            <wp:effectExtent l="0" t="0" r="10795" b="3810"/>
            <wp:docPr id="8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5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C90B68">
      <w:pPr>
        <w:numPr>
          <w:ilvl w:val="0"/>
          <w:numId w:val="2"/>
        </w:numPr>
        <w:rPr>
          <w:szCs w:val="32"/>
        </w:rPr>
      </w:pPr>
      <w:r>
        <w:rPr>
          <w:rFonts w:hint="eastAsia"/>
          <w:szCs w:val="32"/>
        </w:rPr>
        <w:t>党建工作台</w:t>
      </w:r>
      <w:r>
        <w:rPr>
          <w:rFonts w:hint="eastAsia"/>
          <w:szCs w:val="32"/>
        </w:rPr>
        <w:t>-&gt;</w:t>
      </w:r>
      <w:r>
        <w:rPr>
          <w:rFonts w:hint="eastAsia"/>
          <w:szCs w:val="32"/>
        </w:rPr>
        <w:t>投票管理，点击新增，</w:t>
      </w:r>
      <w:commentRangeStart w:id="11"/>
      <w:r>
        <w:rPr>
          <w:rFonts w:hint="eastAsia"/>
          <w:szCs w:val="32"/>
        </w:rPr>
        <w:t>时间格式修改，</w:t>
      </w:r>
      <w:commentRangeEnd w:id="11"/>
      <w:r w:rsidR="00664F4F">
        <w:rPr>
          <w:rStyle w:val="a4"/>
        </w:rPr>
        <w:commentReference w:id="11"/>
      </w:r>
      <w:r w:rsidRPr="00664F4F">
        <w:rPr>
          <w:rFonts w:hint="eastAsia"/>
          <w:szCs w:val="32"/>
          <w:highlight w:val="yellow"/>
        </w:rPr>
        <w:t>可见范围内容显示错误</w:t>
      </w:r>
    </w:p>
    <w:p w:rsidR="00DF71A4" w:rsidRDefault="00C90B68">
      <w:pPr>
        <w:ind w:firstLineChars="200" w:firstLine="480"/>
        <w:rPr>
          <w:szCs w:val="32"/>
        </w:rPr>
      </w:pPr>
      <w:r>
        <w:rPr>
          <w:rFonts w:hint="eastAsia"/>
          <w:szCs w:val="32"/>
        </w:rPr>
        <w:t>字段内容上下对齐，“选项”新增后和上一行对齐，</w:t>
      </w:r>
      <w:r w:rsidRPr="00664F4F">
        <w:rPr>
          <w:rFonts w:hint="eastAsia"/>
          <w:szCs w:val="32"/>
          <w:highlight w:val="yellow"/>
        </w:rPr>
        <w:t>删除符号保持统一</w:t>
      </w:r>
    </w:p>
    <w:p w:rsidR="00DF71A4" w:rsidRDefault="00C90B68">
      <w:r>
        <w:rPr>
          <w:noProof/>
        </w:rPr>
        <w:drawing>
          <wp:inline distT="0" distB="0" distL="114300" distR="114300">
            <wp:extent cx="5273040" cy="2328545"/>
            <wp:effectExtent l="0" t="0" r="3810" b="14605"/>
            <wp:docPr id="8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6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C90B68">
      <w:r>
        <w:rPr>
          <w:noProof/>
        </w:rPr>
        <w:drawing>
          <wp:inline distT="0" distB="0" distL="114300" distR="114300">
            <wp:extent cx="5266055" cy="2377440"/>
            <wp:effectExtent l="0" t="0" r="10795" b="3810"/>
            <wp:docPr id="8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7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2"/>
        </w:numPr>
      </w:pPr>
      <w:commentRangeStart w:id="12"/>
      <w:r>
        <w:rPr>
          <w:rFonts w:hint="eastAsia"/>
          <w:szCs w:val="32"/>
        </w:rPr>
        <w:t>党建工作台</w:t>
      </w:r>
      <w:r>
        <w:rPr>
          <w:rFonts w:hint="eastAsia"/>
          <w:szCs w:val="32"/>
        </w:rPr>
        <w:t>-&gt;</w:t>
      </w:r>
      <w:r>
        <w:rPr>
          <w:rFonts w:hint="eastAsia"/>
          <w:szCs w:val="32"/>
        </w:rPr>
        <w:t>投票管理，新增后查看投票结果有多余选项，且排名不是按票</w:t>
      </w:r>
      <w:r>
        <w:rPr>
          <w:rFonts w:hint="eastAsia"/>
          <w:szCs w:val="32"/>
        </w:rPr>
        <w:lastRenderedPageBreak/>
        <w:t>数排序</w:t>
      </w:r>
      <w:commentRangeEnd w:id="12"/>
      <w:r w:rsidR="00712327">
        <w:rPr>
          <w:rStyle w:val="a4"/>
        </w:rPr>
        <w:commentReference w:id="12"/>
      </w:r>
    </w:p>
    <w:p w:rsidR="00DF71A4" w:rsidRDefault="00C90B68">
      <w:r>
        <w:rPr>
          <w:noProof/>
        </w:rPr>
        <w:drawing>
          <wp:inline distT="0" distB="0" distL="114300" distR="114300">
            <wp:extent cx="5266055" cy="2216785"/>
            <wp:effectExtent l="19050" t="0" r="0" b="0"/>
            <wp:docPr id="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8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DF71A4"/>
    <w:p w:rsidR="00DF71A4" w:rsidRDefault="00C90B68">
      <w:pPr>
        <w:numPr>
          <w:ilvl w:val="0"/>
          <w:numId w:val="2"/>
        </w:numPr>
      </w:pPr>
      <w:commentRangeStart w:id="13"/>
      <w:r>
        <w:rPr>
          <w:rFonts w:hint="eastAsia"/>
          <w:szCs w:val="32"/>
        </w:rPr>
        <w:t>党建活动统计</w:t>
      </w:r>
      <w:r>
        <w:rPr>
          <w:rFonts w:hint="eastAsia"/>
          <w:szCs w:val="32"/>
        </w:rPr>
        <w:t>-&gt;</w:t>
      </w:r>
      <w:r>
        <w:rPr>
          <w:rFonts w:hint="eastAsia"/>
          <w:szCs w:val="32"/>
        </w:rPr>
        <w:t>党员学历分布，都显示高中及以下，且目前暂无处填写学历信息</w:t>
      </w:r>
      <w:commentRangeEnd w:id="13"/>
      <w:r w:rsidR="00AD1819">
        <w:rPr>
          <w:rStyle w:val="a4"/>
        </w:rPr>
        <w:commentReference w:id="13"/>
      </w:r>
    </w:p>
    <w:p w:rsidR="00DF71A4" w:rsidRDefault="00DF71A4"/>
    <w:p w:rsidR="00DF71A4" w:rsidRDefault="00DF71A4"/>
    <w:p w:rsidR="00DF71A4" w:rsidRDefault="00C90B68">
      <w:pPr>
        <w:numPr>
          <w:ilvl w:val="0"/>
          <w:numId w:val="2"/>
        </w:numPr>
      </w:pPr>
      <w:r w:rsidRPr="00AD1819">
        <w:rPr>
          <w:rFonts w:hint="eastAsia"/>
          <w:szCs w:val="32"/>
          <w:highlight w:val="yellow"/>
        </w:rPr>
        <w:t>党建活动统计</w:t>
      </w:r>
      <w:r w:rsidRPr="00AD1819">
        <w:rPr>
          <w:rFonts w:hint="eastAsia"/>
          <w:szCs w:val="32"/>
          <w:highlight w:val="yellow"/>
        </w:rPr>
        <w:t>-&gt;</w:t>
      </w:r>
      <w:r w:rsidRPr="00AD1819">
        <w:rPr>
          <w:rFonts w:hint="eastAsia"/>
          <w:szCs w:val="32"/>
          <w:highlight w:val="yellow"/>
        </w:rPr>
        <w:t>意见建议，查询条件优化</w:t>
      </w:r>
      <w:r>
        <w:rPr>
          <w:rFonts w:hint="eastAsia"/>
          <w:szCs w:val="32"/>
        </w:rPr>
        <w:t>，</w:t>
      </w:r>
      <w:commentRangeStart w:id="14"/>
      <w:r>
        <w:rPr>
          <w:rFonts w:hint="eastAsia"/>
          <w:szCs w:val="32"/>
        </w:rPr>
        <w:t>且查询不可用</w:t>
      </w:r>
      <w:commentRangeEnd w:id="14"/>
      <w:r w:rsidR="00AD1819">
        <w:rPr>
          <w:rStyle w:val="a4"/>
        </w:rPr>
        <w:commentReference w:id="14"/>
      </w:r>
    </w:p>
    <w:p w:rsidR="00DF71A4" w:rsidRDefault="00DF71A4"/>
    <w:p w:rsidR="00DF71A4" w:rsidRDefault="00DF71A4"/>
    <w:p w:rsidR="00DF71A4" w:rsidRPr="008F0838" w:rsidRDefault="00C90B68">
      <w:pPr>
        <w:numPr>
          <w:ilvl w:val="0"/>
          <w:numId w:val="2"/>
        </w:numPr>
        <w:rPr>
          <w:highlight w:val="yellow"/>
        </w:rPr>
      </w:pPr>
      <w:r w:rsidRPr="008F0838">
        <w:rPr>
          <w:rFonts w:hint="eastAsia"/>
          <w:szCs w:val="32"/>
          <w:highlight w:val="yellow"/>
        </w:rPr>
        <w:t>党建活动统计</w:t>
      </w:r>
      <w:r w:rsidRPr="008F0838">
        <w:rPr>
          <w:rFonts w:hint="eastAsia"/>
          <w:szCs w:val="32"/>
          <w:highlight w:val="yellow"/>
        </w:rPr>
        <w:t>-&gt;</w:t>
      </w:r>
      <w:r w:rsidRPr="008F0838">
        <w:rPr>
          <w:rFonts w:hint="eastAsia"/>
          <w:szCs w:val="32"/>
          <w:highlight w:val="yellow"/>
        </w:rPr>
        <w:t>积分详情，查询条件优化，微信端多次查看同一条新闻只提示增加一分，但积分详情中看几次就有几条记录</w:t>
      </w:r>
    </w:p>
    <w:p w:rsidR="00DF71A4" w:rsidRDefault="00C90B68">
      <w:r>
        <w:rPr>
          <w:noProof/>
        </w:rPr>
        <w:drawing>
          <wp:inline distT="0" distB="0" distL="114300" distR="114300">
            <wp:extent cx="5270500" cy="2189480"/>
            <wp:effectExtent l="0" t="0" r="6350" b="1270"/>
            <wp:docPr id="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1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DF71A4"/>
    <w:p w:rsidR="00DF71A4" w:rsidRDefault="00C90B68">
      <w:pPr>
        <w:numPr>
          <w:ilvl w:val="0"/>
          <w:numId w:val="2"/>
        </w:numPr>
      </w:pPr>
      <w:commentRangeStart w:id="15"/>
      <w:r>
        <w:rPr>
          <w:rFonts w:hint="eastAsia"/>
          <w:szCs w:val="32"/>
        </w:rPr>
        <w:t>党建活动统计</w:t>
      </w:r>
      <w:r>
        <w:rPr>
          <w:rFonts w:hint="eastAsia"/>
          <w:szCs w:val="32"/>
        </w:rPr>
        <w:t>-&gt;</w:t>
      </w:r>
      <w:r>
        <w:rPr>
          <w:rFonts w:hint="eastAsia"/>
          <w:szCs w:val="32"/>
        </w:rPr>
        <w:t>支部介绍，信息和微信端不同步？</w:t>
      </w:r>
      <w:commentRangeEnd w:id="15"/>
      <w:r w:rsidR="008F0838">
        <w:rPr>
          <w:rStyle w:val="a4"/>
        </w:rPr>
        <w:commentReference w:id="15"/>
      </w:r>
    </w:p>
    <w:p w:rsidR="00DF71A4" w:rsidRDefault="00C90B68">
      <w:r>
        <w:rPr>
          <w:noProof/>
        </w:rPr>
        <w:lastRenderedPageBreak/>
        <w:drawing>
          <wp:inline distT="0" distB="0" distL="114300" distR="114300">
            <wp:extent cx="5267325" cy="2476500"/>
            <wp:effectExtent l="19050" t="0" r="9525" b="0"/>
            <wp:docPr id="9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1A4" w:rsidRDefault="00DF71A4"/>
    <w:p w:rsidR="00DF71A4" w:rsidRPr="00AD1819" w:rsidRDefault="00C90B68">
      <w:pPr>
        <w:numPr>
          <w:ilvl w:val="0"/>
          <w:numId w:val="2"/>
        </w:numPr>
        <w:rPr>
          <w:highlight w:val="yellow"/>
        </w:rPr>
      </w:pPr>
      <w:r w:rsidRPr="00AD1819">
        <w:rPr>
          <w:rFonts w:hint="eastAsia"/>
          <w:szCs w:val="32"/>
          <w:highlight w:val="yellow"/>
        </w:rPr>
        <w:t>党建活动统计</w:t>
      </w:r>
      <w:r w:rsidRPr="00AD1819">
        <w:rPr>
          <w:rFonts w:hint="eastAsia"/>
          <w:szCs w:val="32"/>
          <w:highlight w:val="yellow"/>
        </w:rPr>
        <w:t>-&gt;</w:t>
      </w:r>
      <w:r w:rsidRPr="00AD1819">
        <w:rPr>
          <w:rFonts w:hint="eastAsia"/>
          <w:szCs w:val="32"/>
          <w:highlight w:val="yellow"/>
        </w:rPr>
        <w:t>三会一课，查询条件优化，选择时间后不能选择</w:t>
      </w:r>
    </w:p>
    <w:p w:rsidR="00DF71A4" w:rsidRDefault="00DF71A4"/>
    <w:p w:rsidR="00DF71A4" w:rsidRDefault="00DF71A4"/>
    <w:p w:rsidR="00DF71A4" w:rsidRDefault="00C90B68">
      <w:pPr>
        <w:numPr>
          <w:ilvl w:val="0"/>
          <w:numId w:val="2"/>
        </w:numPr>
      </w:pPr>
      <w:r w:rsidRPr="00722EA8">
        <w:rPr>
          <w:rFonts w:hint="eastAsia"/>
          <w:szCs w:val="32"/>
          <w:highlight w:val="yellow"/>
        </w:rPr>
        <w:t>党建活动统计</w:t>
      </w:r>
      <w:r w:rsidRPr="00722EA8">
        <w:rPr>
          <w:rFonts w:hint="eastAsia"/>
          <w:szCs w:val="32"/>
          <w:highlight w:val="yellow"/>
        </w:rPr>
        <w:t>-&gt;</w:t>
      </w:r>
      <w:r w:rsidRPr="00722EA8">
        <w:rPr>
          <w:rFonts w:hint="eastAsia"/>
          <w:szCs w:val="32"/>
          <w:highlight w:val="yellow"/>
        </w:rPr>
        <w:t>三会一课，勾选信息查看，</w:t>
      </w:r>
      <w:commentRangeStart w:id="16"/>
      <w:r w:rsidRPr="00722EA8">
        <w:rPr>
          <w:rFonts w:hint="eastAsia"/>
          <w:szCs w:val="32"/>
          <w:highlight w:val="yellow"/>
        </w:rPr>
        <w:t>时间和内容显示在最下方</w:t>
      </w:r>
      <w:commentRangeEnd w:id="16"/>
      <w:r w:rsidR="00AD1819" w:rsidRPr="00722EA8">
        <w:rPr>
          <w:rStyle w:val="a4"/>
          <w:highlight w:val="yellow"/>
        </w:rPr>
        <w:commentReference w:id="16"/>
      </w:r>
      <w:r w:rsidRPr="00722EA8">
        <w:rPr>
          <w:rFonts w:hint="eastAsia"/>
          <w:szCs w:val="32"/>
          <w:highlight w:val="yellow"/>
        </w:rPr>
        <w:t>，且时间格式错误</w:t>
      </w:r>
      <w:r>
        <w:rPr>
          <w:rFonts w:hint="eastAsia"/>
          <w:color w:val="FF0000"/>
          <w:szCs w:val="32"/>
        </w:rPr>
        <w:t>（主题党日也有该问题）</w:t>
      </w:r>
    </w:p>
    <w:p w:rsidR="00DF71A4" w:rsidRDefault="00DF71A4">
      <w:bookmarkStart w:id="17" w:name="_GoBack"/>
      <w:bookmarkEnd w:id="17"/>
    </w:p>
    <w:p w:rsidR="00DF71A4" w:rsidRDefault="00DF71A4"/>
    <w:p w:rsidR="00DF71A4" w:rsidRPr="00712327" w:rsidRDefault="00C90B68">
      <w:pPr>
        <w:numPr>
          <w:ilvl w:val="0"/>
          <w:numId w:val="2"/>
        </w:numPr>
        <w:rPr>
          <w:highlight w:val="yellow"/>
        </w:rPr>
      </w:pPr>
      <w:r w:rsidRPr="00712327">
        <w:rPr>
          <w:rFonts w:hint="eastAsia"/>
          <w:highlight w:val="yellow"/>
        </w:rPr>
        <w:t>现后台列表，</w:t>
      </w:r>
      <w:commentRangeStart w:id="18"/>
      <w:r w:rsidRPr="00712327">
        <w:rPr>
          <w:rFonts w:hint="eastAsia"/>
          <w:highlight w:val="yellow"/>
        </w:rPr>
        <w:t>排序都不可用</w:t>
      </w:r>
      <w:commentRangeEnd w:id="18"/>
      <w:r w:rsidR="00722EA8" w:rsidRPr="00712327">
        <w:rPr>
          <w:rStyle w:val="a4"/>
          <w:highlight w:val="yellow"/>
        </w:rPr>
        <w:commentReference w:id="18"/>
      </w:r>
    </w:p>
    <w:p w:rsidR="00DF71A4" w:rsidRDefault="00DF71A4"/>
    <w:sectPr w:rsidR="00DF71A4" w:rsidSect="00DF7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dreamsummit" w:date="2018-07-09T20:50:00Z" w:initials="dream">
    <w:p w:rsidR="00FF7B73" w:rsidRDefault="00FF7B73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新添加的会议就是对的了，以前的是数据库残留</w:t>
      </w:r>
    </w:p>
  </w:comment>
  <w:comment w:id="1" w:author="dreamsummit" w:date="2018-07-09T20:42:00Z" w:initials="dream">
    <w:p w:rsidR="00B8646B" w:rsidRDefault="00B8646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如何显示</w:t>
      </w:r>
    </w:p>
  </w:comment>
  <w:comment w:id="2" w:author="dreamsummit" w:date="2018-07-09T20:39:00Z" w:initials="dream">
    <w:p w:rsidR="00B8646B" w:rsidRDefault="00B8646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体验版已改</w:t>
      </w:r>
    </w:p>
  </w:comment>
  <w:comment w:id="3" w:author="dreamsummit" w:date="2018-07-09T20:37:00Z" w:initials="dream">
    <w:p w:rsidR="00B8646B" w:rsidRDefault="00B8646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测试版还未上传，已改</w:t>
      </w:r>
    </w:p>
  </w:comment>
  <w:comment w:id="4" w:author="dreamsummit" w:date="2018-07-09T20:36:00Z" w:initials="dream">
    <w:p w:rsidR="00712327" w:rsidRDefault="0071232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未要求做联合查询，部门树也未要求做，可以把部门树取消，</w:t>
      </w:r>
    </w:p>
  </w:comment>
  <w:comment w:id="5" w:author="dreamsummit" w:date="2018-07-09T19:57:00Z" w:initials="dream">
    <w:p w:rsidR="00ED2CBE" w:rsidRDefault="00ED2CB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请再测试</w:t>
      </w:r>
    </w:p>
  </w:comment>
  <w:comment w:id="6" w:author="dreamsummit" w:date="2018-07-09T19:58:00Z" w:initials="dream">
    <w:p w:rsidR="00ED2CBE" w:rsidRDefault="00ED2CB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请认真测试</w:t>
      </w:r>
    </w:p>
  </w:comment>
  <w:comment w:id="7" w:author="dreamsummit" w:date="2018-07-09T19:51:00Z" w:initials="dream">
    <w:p w:rsidR="00C73C43" w:rsidRDefault="00C73C43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要查看密码和查看确认密码吗</w:t>
      </w:r>
    </w:p>
  </w:comment>
  <w:comment w:id="8" w:author="dreamsummit" w:date="2018-07-09T19:59:00Z" w:initials="dream">
    <w:p w:rsidR="00ED2CBE" w:rsidRDefault="00ED2CB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如何才能定义明确，请注意用词</w:t>
      </w:r>
    </w:p>
  </w:comment>
  <w:comment w:id="9" w:author="dreamsummit" w:date="2018-07-09T20:00:00Z" w:initials="dream">
    <w:p w:rsidR="00ED2CBE" w:rsidRDefault="00ED2CB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哪里不一致</w:t>
      </w:r>
    </w:p>
  </w:comment>
  <w:comment w:id="10" w:author="dreamsummit" w:date="2018-07-09T19:59:00Z" w:initials="dream">
    <w:p w:rsidR="00ED2CBE" w:rsidRDefault="00ED2CB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分享在右上角</w:t>
      </w:r>
    </w:p>
  </w:comment>
  <w:comment w:id="11" w:author="dreamsummit" w:date="2018-07-10T22:04:00Z" w:initials="dream">
    <w:p w:rsidR="00664F4F" w:rsidRDefault="00664F4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修改成什么</w:t>
      </w:r>
    </w:p>
  </w:comment>
  <w:comment w:id="12" w:author="dreamsummit" w:date="2018-07-09T20:26:00Z" w:initials="dream">
    <w:p w:rsidR="00712327" w:rsidRDefault="0071232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这是怎么实现</w:t>
      </w:r>
      <w:r>
        <w:rPr>
          <w:rFonts w:hint="eastAsia"/>
        </w:rPr>
        <w:t xml:space="preserve"> </w:t>
      </w:r>
      <w:r>
        <w:rPr>
          <w:rFonts w:hint="eastAsia"/>
        </w:rPr>
        <w:t>的。我怎么弄不出这个页面</w:t>
      </w:r>
    </w:p>
  </w:comment>
  <w:comment w:id="13" w:author="dreamsummit" w:date="2018-07-09T20:06:00Z" w:initials="dream">
    <w:p w:rsidR="00AD1819" w:rsidRDefault="00AD181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都是后台导入信息</w:t>
      </w:r>
    </w:p>
  </w:comment>
  <w:comment w:id="14" w:author="dreamsummit" w:date="2018-07-09T20:08:00Z" w:initials="dream">
    <w:p w:rsidR="00AD1819" w:rsidRDefault="00AD181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如何不可用</w:t>
      </w:r>
    </w:p>
  </w:comment>
  <w:comment w:id="15" w:author="dreamsummit" w:date="2018-07-10T22:58:00Z" w:initials="dream">
    <w:p w:rsidR="008F0838" w:rsidRDefault="008F0838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同步的，只是微信端做了默认值，后台修改后显示的是后台的值</w:t>
      </w:r>
    </w:p>
  </w:comment>
  <w:comment w:id="16" w:author="dreamsummit" w:date="2018-07-09T20:11:00Z" w:initials="dream">
    <w:p w:rsidR="00AD1819" w:rsidRDefault="00AD181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请问应该显示</w:t>
      </w:r>
      <w:r>
        <w:rPr>
          <w:rFonts w:hint="eastAsia"/>
        </w:rPr>
        <w:t xml:space="preserve"> </w:t>
      </w:r>
      <w:r>
        <w:rPr>
          <w:rFonts w:hint="eastAsia"/>
        </w:rPr>
        <w:t>在哪里</w:t>
      </w:r>
    </w:p>
  </w:comment>
  <w:comment w:id="18" w:author="dreamsummit" w:date="2018-07-09T20:36:00Z" w:initials="dream">
    <w:p w:rsidR="00722EA8" w:rsidRDefault="00722EA8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</w:t>
      </w:r>
      <w:r w:rsidR="00712327">
        <w:rPr>
          <w:rFonts w:hint="eastAsia"/>
        </w:rPr>
        <w:t>要求做</w:t>
      </w:r>
      <w:r>
        <w:rPr>
          <w:rFonts w:hint="eastAsia"/>
        </w:rPr>
        <w:t>排序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64FE94"/>
    <w:multiLevelType w:val="singleLevel"/>
    <w:tmpl w:val="1264FE94"/>
    <w:lvl w:ilvl="0">
      <w:start w:val="1"/>
      <w:numFmt w:val="decimal"/>
      <w:suff w:val="nothing"/>
      <w:lvlText w:val="%1、"/>
      <w:lvlJc w:val="left"/>
    </w:lvl>
  </w:abstractNum>
  <w:abstractNum w:abstractNumId="1">
    <w:nsid w:val="39CC8CBE"/>
    <w:multiLevelType w:val="singleLevel"/>
    <w:tmpl w:val="39CC8CBE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3E931AD9"/>
    <w:rsid w:val="0011616A"/>
    <w:rsid w:val="00406021"/>
    <w:rsid w:val="004B239E"/>
    <w:rsid w:val="00664F4F"/>
    <w:rsid w:val="00712327"/>
    <w:rsid w:val="00722EA8"/>
    <w:rsid w:val="008F0838"/>
    <w:rsid w:val="00A13192"/>
    <w:rsid w:val="00AD1819"/>
    <w:rsid w:val="00B8646B"/>
    <w:rsid w:val="00C73C43"/>
    <w:rsid w:val="00C82235"/>
    <w:rsid w:val="00C90B68"/>
    <w:rsid w:val="00DF71A4"/>
    <w:rsid w:val="00E16CAF"/>
    <w:rsid w:val="00ED2CBE"/>
    <w:rsid w:val="00FF7B73"/>
    <w:rsid w:val="09F547D5"/>
    <w:rsid w:val="0DF35C2B"/>
    <w:rsid w:val="152C5D52"/>
    <w:rsid w:val="15865FAA"/>
    <w:rsid w:val="163B75EA"/>
    <w:rsid w:val="1C28060C"/>
    <w:rsid w:val="1D4A266D"/>
    <w:rsid w:val="2072116E"/>
    <w:rsid w:val="220B682F"/>
    <w:rsid w:val="221B5A5D"/>
    <w:rsid w:val="259879A5"/>
    <w:rsid w:val="25C967C9"/>
    <w:rsid w:val="2C31537D"/>
    <w:rsid w:val="2DA52ECE"/>
    <w:rsid w:val="2DCA639C"/>
    <w:rsid w:val="2FC27782"/>
    <w:rsid w:val="31C26F59"/>
    <w:rsid w:val="33F72C83"/>
    <w:rsid w:val="352553DA"/>
    <w:rsid w:val="35501EDE"/>
    <w:rsid w:val="3E931AD9"/>
    <w:rsid w:val="43975C88"/>
    <w:rsid w:val="44B60DB5"/>
    <w:rsid w:val="45F37676"/>
    <w:rsid w:val="51EC223B"/>
    <w:rsid w:val="52335057"/>
    <w:rsid w:val="5533355B"/>
    <w:rsid w:val="57D22445"/>
    <w:rsid w:val="5F7D4CFD"/>
    <w:rsid w:val="60B43B91"/>
    <w:rsid w:val="61CC27AF"/>
    <w:rsid w:val="6429334A"/>
    <w:rsid w:val="642B3DBD"/>
    <w:rsid w:val="6CED276E"/>
    <w:rsid w:val="6D535020"/>
    <w:rsid w:val="70D058DE"/>
    <w:rsid w:val="71584E76"/>
    <w:rsid w:val="78596D24"/>
    <w:rsid w:val="7D9E71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F71A4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4B239E"/>
    <w:rPr>
      <w:sz w:val="18"/>
      <w:szCs w:val="18"/>
    </w:rPr>
  </w:style>
  <w:style w:type="character" w:customStyle="1" w:styleId="Char">
    <w:name w:val="批注框文本 Char"/>
    <w:basedOn w:val="a0"/>
    <w:link w:val="a3"/>
    <w:rsid w:val="004B239E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4">
    <w:name w:val="annotation reference"/>
    <w:basedOn w:val="a0"/>
    <w:rsid w:val="00C73C43"/>
    <w:rPr>
      <w:sz w:val="21"/>
      <w:szCs w:val="21"/>
    </w:rPr>
  </w:style>
  <w:style w:type="paragraph" w:styleId="a5">
    <w:name w:val="annotation text"/>
    <w:basedOn w:val="a"/>
    <w:link w:val="Char0"/>
    <w:rsid w:val="00C73C43"/>
    <w:pPr>
      <w:jc w:val="left"/>
    </w:pPr>
  </w:style>
  <w:style w:type="character" w:customStyle="1" w:styleId="Char0">
    <w:name w:val="批注文字 Char"/>
    <w:basedOn w:val="a0"/>
    <w:link w:val="a5"/>
    <w:rsid w:val="00C73C43"/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a6">
    <w:name w:val="annotation subject"/>
    <w:basedOn w:val="a5"/>
    <w:next w:val="a5"/>
    <w:link w:val="Char1"/>
    <w:rsid w:val="00C73C43"/>
    <w:rPr>
      <w:b/>
      <w:bCs/>
    </w:rPr>
  </w:style>
  <w:style w:type="character" w:customStyle="1" w:styleId="Char1">
    <w:name w:val="批注主题 Char"/>
    <w:basedOn w:val="Char0"/>
    <w:link w:val="a6"/>
    <w:rsid w:val="00C73C4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omments" Target="comments.xm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C3751B-B26B-439E-B189-49B09AEE6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755</TotalTime>
  <Pages>18</Pages>
  <Words>297</Words>
  <Characters>1699</Characters>
  <Application>Microsoft Office Word</Application>
  <DocSecurity>0</DocSecurity>
  <Lines>14</Lines>
  <Paragraphs>3</Paragraphs>
  <ScaleCrop>false</ScaleCrop>
  <Company>CHINA</Company>
  <LinksUpToDate>false</LinksUpToDate>
  <CharactersWithSpaces>1993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Fanll</dc:creator>
  <cp:lastModifiedBy>dreamsummit</cp:lastModifiedBy>
  <cp:revision>4</cp:revision>
  <dcterms:created xsi:type="dcterms:W3CDTF">2018-07-04T06:52:00Z</dcterms:created>
  <dcterms:modified xsi:type="dcterms:W3CDTF">2018-07-11T00:14:00Z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